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07751A8" w14:textId="1CF1AF16" w:rsidR="00645B2C" w:rsidRDefault="00000000">
      <w:pPr>
        <w:adjustRightInd w:val="0"/>
        <w:snapToGrid w:val="0"/>
        <w:jc w:val="center"/>
        <w:rPr>
          <w:rFonts w:ascii="微软雅黑" w:eastAsia="微软雅黑" w:hAnsi="微软雅黑" w:hint="eastAsia"/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64394A" wp14:editId="672400AA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A25F5" id="矩形 1" o:spid="_x0000_s1026" style="position:absolute;left:0;text-align:left;margin-left:-36.05pt;margin-top:-28.4pt;width:596pt;height:844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" fillcolor="white [3212]" stroked="f" strokeweight="1pt"/>
            </w:pict>
          </mc:Fallback>
        </mc:AlternateContent>
      </w:r>
      <w:r>
        <w:rPr>
          <w:rFonts w:ascii="微软雅黑" w:eastAsia="微软雅黑" w:hAnsi="微软雅黑" w:hint="eastAsia"/>
          <w:sz w:val="44"/>
        </w:rPr>
        <w:t>个人简历</w:t>
      </w:r>
    </w:p>
    <w:tbl>
      <w:tblPr>
        <w:tblStyle w:val="a3"/>
        <w:tblW w:w="104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2693"/>
        <w:gridCol w:w="1956"/>
      </w:tblGrid>
      <w:tr w:rsidR="00645B2C" w14:paraId="20F6F94D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1C84633D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姓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名</w:t>
            </w:r>
          </w:p>
        </w:tc>
        <w:tc>
          <w:tcPr>
            <w:tcW w:w="2977" w:type="dxa"/>
          </w:tcPr>
          <w:p w14:paraId="1DDFE065" w14:textId="4FC8FCE1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0B0563D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出生年月</w:t>
            </w:r>
          </w:p>
        </w:tc>
        <w:tc>
          <w:tcPr>
            <w:tcW w:w="2693" w:type="dxa"/>
          </w:tcPr>
          <w:p w14:paraId="77E929F0" w14:textId="345257D9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956" w:type="dxa"/>
            <w:vMerge w:val="restart"/>
            <w:vAlign w:val="center"/>
          </w:tcPr>
          <w:p w14:paraId="46FADCD7" w14:textId="5600EF1B" w:rsidR="00645B2C" w:rsidRDefault="00645B2C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645B2C" w14:paraId="09F9EB4E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3DC6C69B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民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族</w:t>
            </w:r>
          </w:p>
        </w:tc>
        <w:tc>
          <w:tcPr>
            <w:tcW w:w="2977" w:type="dxa"/>
          </w:tcPr>
          <w:p w14:paraId="0DBDF4AA" w14:textId="06783594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B5FD4C1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政治面貌</w:t>
            </w:r>
          </w:p>
        </w:tc>
        <w:tc>
          <w:tcPr>
            <w:tcW w:w="2693" w:type="dxa"/>
          </w:tcPr>
          <w:p w14:paraId="3671D664" w14:textId="47DF17A6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483A91D8" w14:textId="77777777" w:rsidR="00645B2C" w:rsidRDefault="00645B2C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645B2C" w14:paraId="3C148930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53C4CF06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电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话</w:t>
            </w:r>
          </w:p>
        </w:tc>
        <w:tc>
          <w:tcPr>
            <w:tcW w:w="2977" w:type="dxa"/>
          </w:tcPr>
          <w:p w14:paraId="40470228" w14:textId="76F271B1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F2A7E5C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毕业院校</w:t>
            </w:r>
          </w:p>
        </w:tc>
        <w:tc>
          <w:tcPr>
            <w:tcW w:w="2693" w:type="dxa"/>
          </w:tcPr>
          <w:p w14:paraId="1C3E9AB7" w14:textId="407DB92B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28C22BBC" w14:textId="77777777" w:rsidR="00645B2C" w:rsidRDefault="00645B2C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645B2C" w14:paraId="183D08F2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7ADFD19F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/>
                <w:b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箱</w:t>
            </w:r>
          </w:p>
        </w:tc>
        <w:tc>
          <w:tcPr>
            <w:tcW w:w="2977" w:type="dxa"/>
          </w:tcPr>
          <w:p w14:paraId="7779C322" w14:textId="372A9066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53FF1A8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</w:rPr>
              <w:t>学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历</w:t>
            </w:r>
          </w:p>
        </w:tc>
        <w:tc>
          <w:tcPr>
            <w:tcW w:w="2693" w:type="dxa"/>
          </w:tcPr>
          <w:p w14:paraId="512668B6" w14:textId="25F4B0AC" w:rsidR="00645B2C" w:rsidRDefault="00645B2C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1956" w:type="dxa"/>
            <w:vMerge/>
          </w:tcPr>
          <w:p w14:paraId="498BEE2D" w14:textId="77777777" w:rsidR="00645B2C" w:rsidRDefault="00645B2C">
            <w:pPr>
              <w:adjustRightInd w:val="0"/>
              <w:rPr>
                <w:rFonts w:ascii="微软雅黑" w:eastAsia="微软雅黑" w:hAnsi="微软雅黑" w:hint="eastAsia"/>
              </w:rPr>
            </w:pPr>
          </w:p>
        </w:tc>
      </w:tr>
      <w:tr w:rsidR="00645B2C" w14:paraId="0D26146C" w14:textId="77777777">
        <w:trPr>
          <w:jc w:val="center"/>
        </w:trPr>
        <w:tc>
          <w:tcPr>
            <w:tcW w:w="1413" w:type="dxa"/>
            <w:shd w:val="clear" w:color="auto" w:fill="FFFFFF" w:themeFill="background1"/>
          </w:tcPr>
          <w:p w14:paraId="788CE229" w14:textId="77777777" w:rsidR="00645B2C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b/>
              </w:rPr>
              <w:t>住</w:t>
            </w:r>
            <w:r>
              <w:rPr>
                <w:rFonts w:ascii="微软雅黑" w:eastAsia="微软雅黑" w:hAnsi="微软雅黑" w:hint="eastAsia"/>
                <w:b/>
              </w:rPr>
              <w:t xml:space="preserve">    </w:t>
            </w:r>
            <w:r>
              <w:rPr>
                <w:rFonts w:ascii="微软雅黑" w:eastAsia="微软雅黑" w:hAnsi="微软雅黑"/>
                <w:b/>
              </w:rPr>
              <w:t>址</w:t>
            </w:r>
          </w:p>
        </w:tc>
        <w:tc>
          <w:tcPr>
            <w:tcW w:w="9043" w:type="dxa"/>
            <w:gridSpan w:val="4"/>
          </w:tcPr>
          <w:p w14:paraId="4FCD2C37" w14:textId="1975A0DB" w:rsidR="00645B2C" w:rsidRDefault="000D7AC0">
            <w:pPr>
              <w:adjustRightIn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辽宁省沈阳市皇姑区崇山中路66号</w:t>
            </w:r>
          </w:p>
        </w:tc>
      </w:tr>
      <w:tr w:rsidR="00645B2C" w14:paraId="5477B66C" w14:textId="77777777">
        <w:trPr>
          <w:trHeight w:val="1990"/>
          <w:jc w:val="center"/>
        </w:trPr>
        <w:tc>
          <w:tcPr>
            <w:tcW w:w="1413" w:type="dxa"/>
            <w:vAlign w:val="center"/>
          </w:tcPr>
          <w:p w14:paraId="76AAB618" w14:textId="77777777" w:rsidR="00645B2C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0E189DAC" w14:textId="3F30634C" w:rsidR="00645B2C" w:rsidRDefault="0066179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vAlign w:val="center"/>
          </w:tcPr>
          <w:p w14:paraId="11B0C2C3" w14:textId="66243395" w:rsidR="009E0461" w:rsidRPr="00661790" w:rsidRDefault="009E0461" w:rsidP="009E046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</w:p>
          <w:p w14:paraId="452C6DA9" w14:textId="6C9A133C" w:rsidR="00645B2C" w:rsidRPr="00661790" w:rsidRDefault="00645B2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</w:p>
        </w:tc>
      </w:tr>
      <w:tr w:rsidR="00645B2C" w14:paraId="7543A90B" w14:textId="77777777">
        <w:trPr>
          <w:trHeight w:val="2263"/>
          <w:jc w:val="center"/>
        </w:trPr>
        <w:tc>
          <w:tcPr>
            <w:tcW w:w="1413" w:type="dxa"/>
            <w:vAlign w:val="center"/>
          </w:tcPr>
          <w:p w14:paraId="36EBA8D1" w14:textId="1FEF4BDA" w:rsidR="00645B2C" w:rsidRDefault="000D7AC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竞赛</w:t>
            </w:r>
            <w:r w:rsidR="00661790"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vAlign w:val="center"/>
          </w:tcPr>
          <w:p w14:paraId="681B06CA" w14:textId="5FE2E687" w:rsidR="009E0461" w:rsidRPr="008F4A96" w:rsidRDefault="009E0461" w:rsidP="009E046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545454"/>
                <w:szCs w:val="21"/>
              </w:rPr>
            </w:pPr>
          </w:p>
          <w:p w14:paraId="4F366814" w14:textId="15DBC77A" w:rsidR="008F4A96" w:rsidRPr="008F4A96" w:rsidRDefault="008F4A96" w:rsidP="0066179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Cs w:val="21"/>
              </w:rPr>
            </w:pPr>
          </w:p>
        </w:tc>
      </w:tr>
      <w:tr w:rsidR="00645B2C" w14:paraId="3FF24441" w14:textId="77777777">
        <w:trPr>
          <w:trHeight w:val="2261"/>
          <w:jc w:val="center"/>
        </w:trPr>
        <w:tc>
          <w:tcPr>
            <w:tcW w:w="1413" w:type="dxa"/>
            <w:vAlign w:val="center"/>
          </w:tcPr>
          <w:p w14:paraId="392BD27C" w14:textId="14612757" w:rsidR="00645B2C" w:rsidRPr="000D7AC0" w:rsidRDefault="008F4A96" w:rsidP="000D7AC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个人荣誉</w:t>
            </w:r>
          </w:p>
        </w:tc>
        <w:tc>
          <w:tcPr>
            <w:tcW w:w="9043" w:type="dxa"/>
            <w:gridSpan w:val="4"/>
            <w:vAlign w:val="center"/>
          </w:tcPr>
          <w:p w14:paraId="6CF9A315" w14:textId="1EB2A163" w:rsidR="008F4A96" w:rsidRDefault="008F4A9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645B2C" w14:paraId="5AE42AC3" w14:textId="77777777">
        <w:trPr>
          <w:trHeight w:val="2135"/>
          <w:jc w:val="center"/>
        </w:trPr>
        <w:tc>
          <w:tcPr>
            <w:tcW w:w="1413" w:type="dxa"/>
            <w:vAlign w:val="center"/>
          </w:tcPr>
          <w:p w14:paraId="4C31538B" w14:textId="77777777" w:rsidR="00645B2C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B5EE4D9" w14:textId="77777777" w:rsidR="00645B2C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vAlign w:val="center"/>
          </w:tcPr>
          <w:p w14:paraId="227E1B25" w14:textId="45E60C5C" w:rsidR="00645B2C" w:rsidRDefault="00645B2C" w:rsidP="009E0461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7E497040" w14:textId="77777777" w:rsidR="00645B2C" w:rsidRDefault="00645B2C">
      <w:pPr>
        <w:snapToGrid w:val="0"/>
        <w:spacing w:line="20" w:lineRule="exact"/>
      </w:pPr>
    </w:p>
    <w:sectPr w:rsidR="00645B2C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9E"/>
    <w:multiLevelType w:val="multilevel"/>
    <w:tmpl w:val="18FC25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54545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336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415B0AB2"/>
    <w:rsid w:val="00061C4A"/>
    <w:rsid w:val="0009424A"/>
    <w:rsid w:val="000969E6"/>
    <w:rsid w:val="000C2D2B"/>
    <w:rsid w:val="000D7AC0"/>
    <w:rsid w:val="000E65BF"/>
    <w:rsid w:val="00106BF7"/>
    <w:rsid w:val="001203C1"/>
    <w:rsid w:val="001424E3"/>
    <w:rsid w:val="001873EF"/>
    <w:rsid w:val="001B736E"/>
    <w:rsid w:val="00221EED"/>
    <w:rsid w:val="002263B5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406B71"/>
    <w:rsid w:val="00410DFE"/>
    <w:rsid w:val="0042577F"/>
    <w:rsid w:val="00430FDA"/>
    <w:rsid w:val="004876D3"/>
    <w:rsid w:val="0049258C"/>
    <w:rsid w:val="00492B8A"/>
    <w:rsid w:val="004E2D8D"/>
    <w:rsid w:val="00502B9A"/>
    <w:rsid w:val="005041C2"/>
    <w:rsid w:val="00544338"/>
    <w:rsid w:val="00575B90"/>
    <w:rsid w:val="005775E5"/>
    <w:rsid w:val="00594069"/>
    <w:rsid w:val="005A39EF"/>
    <w:rsid w:val="005A6B21"/>
    <w:rsid w:val="005B4F6C"/>
    <w:rsid w:val="005F7A15"/>
    <w:rsid w:val="0063344C"/>
    <w:rsid w:val="00645B2C"/>
    <w:rsid w:val="00661790"/>
    <w:rsid w:val="00670673"/>
    <w:rsid w:val="00690663"/>
    <w:rsid w:val="006918FA"/>
    <w:rsid w:val="006A4328"/>
    <w:rsid w:val="00724467"/>
    <w:rsid w:val="00753DDD"/>
    <w:rsid w:val="007A6D43"/>
    <w:rsid w:val="007B4146"/>
    <w:rsid w:val="007E53DF"/>
    <w:rsid w:val="00861B4E"/>
    <w:rsid w:val="008625B0"/>
    <w:rsid w:val="00880DD4"/>
    <w:rsid w:val="00883267"/>
    <w:rsid w:val="008C30F9"/>
    <w:rsid w:val="008D136C"/>
    <w:rsid w:val="008E19D0"/>
    <w:rsid w:val="008F1CB8"/>
    <w:rsid w:val="008F4A96"/>
    <w:rsid w:val="008F7005"/>
    <w:rsid w:val="00907C18"/>
    <w:rsid w:val="00975EFF"/>
    <w:rsid w:val="009D2912"/>
    <w:rsid w:val="009E0461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D53A9"/>
    <w:rsid w:val="00AE3BE2"/>
    <w:rsid w:val="00AE745D"/>
    <w:rsid w:val="00AF3AEC"/>
    <w:rsid w:val="00AF4A75"/>
    <w:rsid w:val="00B32848"/>
    <w:rsid w:val="00B406F8"/>
    <w:rsid w:val="00B50490"/>
    <w:rsid w:val="00B731EE"/>
    <w:rsid w:val="00B7483D"/>
    <w:rsid w:val="00B75611"/>
    <w:rsid w:val="00B93439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3433"/>
    <w:rsid w:val="00D11495"/>
    <w:rsid w:val="00D318FA"/>
    <w:rsid w:val="00D326BF"/>
    <w:rsid w:val="00D515A1"/>
    <w:rsid w:val="00D525D6"/>
    <w:rsid w:val="00D55F51"/>
    <w:rsid w:val="00D6691D"/>
    <w:rsid w:val="00D83BDD"/>
    <w:rsid w:val="00DD69BB"/>
    <w:rsid w:val="00DE7ACE"/>
    <w:rsid w:val="00E74AAC"/>
    <w:rsid w:val="00E97F47"/>
    <w:rsid w:val="00EF57AA"/>
    <w:rsid w:val="00EF717E"/>
    <w:rsid w:val="00F04E73"/>
    <w:rsid w:val="00F16AEF"/>
    <w:rsid w:val="00F247EA"/>
    <w:rsid w:val="00F31270"/>
    <w:rsid w:val="00F5355B"/>
    <w:rsid w:val="00FA6509"/>
    <w:rsid w:val="00FC0B8D"/>
    <w:rsid w:val="00FD44BC"/>
    <w:rsid w:val="05A144B1"/>
    <w:rsid w:val="157B3C2C"/>
    <w:rsid w:val="203C3A8B"/>
    <w:rsid w:val="23EB4864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6AEB46"/>
  <w15:docId w15:val="{F2B884E3-8B63-498D-865D-1848B50E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D7AC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7AC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B73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表格简历BG0004.docx</Template>
  <TotalTime>50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RAN XUN</cp:lastModifiedBy>
  <cp:revision>121</cp:revision>
  <dcterms:created xsi:type="dcterms:W3CDTF">2017-08-05T04:42:00Z</dcterms:created>
  <dcterms:modified xsi:type="dcterms:W3CDTF">2026-05-31T14:51:00Z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352CB48480D649D98D4822AE363CA5F5_13</vt:lpwstr>
  </property>
</Properties>
</file>